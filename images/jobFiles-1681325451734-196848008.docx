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12892FB8" wp14:editId="48304DBD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DB62A17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E267F0" w:rsidP="001B2ABD">
            <w:pPr>
              <w:pStyle w:val="Title"/>
            </w:pPr>
            <w:r>
              <w:t>Hasnat Gulbaz</w:t>
            </w:r>
          </w:p>
          <w:p w:rsidR="001B2ABD" w:rsidRDefault="00E267F0" w:rsidP="00E267F0">
            <w:pPr>
              <w:pStyle w:val="Subtitle"/>
            </w:pPr>
            <w:r w:rsidRPr="00E267F0">
              <w:rPr>
                <w:spacing w:val="0"/>
                <w:w w:val="100"/>
                <w:sz w:val="22"/>
              </w:rPr>
              <w:t xml:space="preserve">Electrical </w:t>
            </w:r>
            <w:proofErr w:type="spellStart"/>
            <w:r w:rsidRPr="00E267F0">
              <w:rPr>
                <w:spacing w:val="0"/>
                <w:w w:val="100"/>
                <w:sz w:val="22"/>
              </w:rPr>
              <w:t>Engineer|Web</w:t>
            </w:r>
            <w:proofErr w:type="spellEnd"/>
            <w:r w:rsidRPr="00E267F0">
              <w:rPr>
                <w:spacing w:val="0"/>
                <w:w w:val="100"/>
                <w:sz w:val="22"/>
              </w:rPr>
              <w:t xml:space="preserve"> Developer | Graphic Designer</w:t>
            </w:r>
          </w:p>
        </w:tc>
      </w:tr>
      <w:tr w:rsidR="001B2ABD" w:rsidTr="001B2ABD">
        <w:tc>
          <w:tcPr>
            <w:tcW w:w="3600" w:type="dxa"/>
          </w:tcPr>
          <w:sdt>
            <w:sdtPr>
              <w:id w:val="-1711873194"/>
              <w:placeholder>
                <w:docPart w:val="30EDBEAA29A3410A8AE9C9B905E23872"/>
              </w:placeholder>
              <w:temporary/>
              <w:showingPlcHdr/>
              <w15:appearance w15:val="hidden"/>
            </w:sdtPr>
            <w:sdtContent>
              <w:p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:rsidR="00036450" w:rsidRDefault="002F6F31" w:rsidP="002F6F31">
            <w:r>
              <w:t>Through the Quest of Learn, devoted work and experience Provide Benefits to a Company through my Skills, efforts and related technical and analytical expertise.</w:t>
            </w:r>
          </w:p>
          <w:p w:rsidR="00036450" w:rsidRDefault="00036450" w:rsidP="00036450">
            <w:bookmarkStart w:id="0" w:name="_GoBack"/>
            <w:bookmarkEnd w:id="0"/>
          </w:p>
          <w:sdt>
            <w:sdtPr>
              <w:id w:val="-1954003311"/>
              <w:placeholder>
                <w:docPart w:val="3C8EB454C4124CEB8775DF7E2233E339"/>
              </w:placeholder>
              <w:temporary/>
              <w:showingPlcHdr/>
              <w15:appearance w15:val="hidden"/>
            </w:sdtPr>
            <w:sdtContent>
              <w:p w:rsidR="004D3011" w:rsidRDefault="00CB0055" w:rsidP="002F6F31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:rsidR="004D3011" w:rsidRPr="004D3011" w:rsidRDefault="004D3011" w:rsidP="004D3011"/>
          <w:sdt>
            <w:sdtPr>
              <w:rPr>
                <w:b/>
              </w:rPr>
              <w:id w:val="67859272"/>
              <w:placeholder>
                <w:docPart w:val="6E849098FD874571B88A91B18329A220"/>
              </w:placeholder>
              <w:temporary/>
              <w:showingPlcHdr/>
              <w15:appearance w15:val="hidden"/>
            </w:sdtPr>
            <w:sdtEndPr>
              <w:rPr>
                <w:b w:val="0"/>
              </w:rPr>
            </w:sdtEndPr>
            <w:sdtContent>
              <w:p w:rsidR="004D3011" w:rsidRDefault="004D3011" w:rsidP="004D3011">
                <w:r w:rsidRPr="002F6F31">
                  <w:rPr>
                    <w:b/>
                  </w:rPr>
                  <w:t>WEBSITE:</w:t>
                </w:r>
              </w:p>
            </w:sdtContent>
          </w:sdt>
          <w:p w:rsidR="002F6F31" w:rsidRDefault="002F6F31" w:rsidP="004D3011"/>
          <w:p w:rsidR="004D3011" w:rsidRDefault="002F6F31" w:rsidP="004D3011">
            <w:r w:rsidRPr="002F6F31">
              <w:t>https://www.fiverr.com/hasnatgulbaz</w:t>
            </w:r>
          </w:p>
          <w:p w:rsidR="00036450" w:rsidRPr="00E4381A" w:rsidRDefault="00036450" w:rsidP="004D3011">
            <w:pPr>
              <w:rPr>
                <w:rStyle w:val="Hyperlink"/>
              </w:rPr>
            </w:pPr>
          </w:p>
          <w:sdt>
            <w:sdtPr>
              <w:id w:val="-1444214663"/>
              <w:placeholder>
                <w:docPart w:val="585119FBFBFB482DBA46D49BA2B2CEB5"/>
              </w:placeholder>
              <w:temporary/>
              <w:showingPlcHdr/>
              <w15:appearance w15:val="hidden"/>
            </w:sdtPr>
            <w:sdtContent>
              <w:p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:rsidR="004D3011" w:rsidRDefault="002F6F31" w:rsidP="004D3011">
            <w:r>
              <w:t>Newspaper Reading</w:t>
            </w:r>
          </w:p>
          <w:p w:rsidR="004D3011" w:rsidRDefault="002F6F31" w:rsidP="004D3011">
            <w:r>
              <w:t>Badminton</w:t>
            </w:r>
          </w:p>
          <w:p w:rsidR="004D3011" w:rsidRDefault="002F6F31" w:rsidP="004D3011">
            <w:r>
              <w:t>Articles Reading</w:t>
            </w:r>
          </w:p>
          <w:p w:rsidR="004D3011" w:rsidRPr="004D3011" w:rsidRDefault="004D3011" w:rsidP="002F6F31"/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2485A933C464C5E929A421A641A30DA"/>
              </w:placeholder>
              <w:temporary/>
              <w:showingPlcHdr/>
              <w15:appearance w15:val="hidden"/>
            </w:sdtPr>
            <w:sdtContent>
              <w:p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036450" w:rsidRPr="00036450" w:rsidRDefault="00E267F0" w:rsidP="00B359E4">
            <w:pPr>
              <w:pStyle w:val="Heading4"/>
            </w:pPr>
            <w:r>
              <w:t xml:space="preserve">M.S EE </w:t>
            </w:r>
          </w:p>
          <w:p w:rsidR="00036450" w:rsidRPr="00B359E4" w:rsidRDefault="00E267F0" w:rsidP="00B359E4">
            <w:pPr>
              <w:pStyle w:val="Date"/>
            </w:pPr>
            <w:r>
              <w:t>2017</w:t>
            </w:r>
            <w:r w:rsidR="00036450" w:rsidRPr="00B359E4">
              <w:t xml:space="preserve"> - </w:t>
            </w:r>
            <w:r>
              <w:t>2022</w:t>
            </w:r>
          </w:p>
          <w:p w:rsidR="004D3011" w:rsidRDefault="00E267F0" w:rsidP="00036450">
            <w:r>
              <w:t>University of Engineering and Technology Lahore, Pakistan</w:t>
            </w:r>
          </w:p>
          <w:p w:rsidR="00036450" w:rsidRDefault="00036450" w:rsidP="00036450"/>
          <w:p w:rsidR="00036450" w:rsidRPr="00B359E4" w:rsidRDefault="00E267F0" w:rsidP="00B359E4">
            <w:pPr>
              <w:pStyle w:val="Heading4"/>
            </w:pPr>
            <w:r>
              <w:t>B.Ed.</w:t>
            </w:r>
          </w:p>
          <w:p w:rsidR="00036450" w:rsidRPr="00B359E4" w:rsidRDefault="00E267F0" w:rsidP="00B359E4">
            <w:pPr>
              <w:pStyle w:val="Date"/>
            </w:pPr>
            <w:r>
              <w:t>2020</w:t>
            </w:r>
            <w:r w:rsidR="00036450" w:rsidRPr="00B359E4">
              <w:t xml:space="preserve"> - </w:t>
            </w:r>
            <w:r>
              <w:t>2021</w:t>
            </w:r>
          </w:p>
          <w:p w:rsidR="00036450" w:rsidRDefault="00E267F0" w:rsidP="00036450">
            <w:r>
              <w:t>Virtual University of Pakistan</w:t>
            </w:r>
          </w:p>
          <w:p w:rsidR="00E267F0" w:rsidRDefault="00E267F0" w:rsidP="00036450"/>
          <w:p w:rsidR="00E267F0" w:rsidRDefault="00E267F0" w:rsidP="00036450">
            <w:pPr>
              <w:rPr>
                <w:b/>
              </w:rPr>
            </w:pPr>
            <w:r w:rsidRPr="00E267F0">
              <w:rPr>
                <w:b/>
              </w:rPr>
              <w:t>Front-End Web Development with React</w:t>
            </w:r>
          </w:p>
          <w:p w:rsidR="00E267F0" w:rsidRDefault="00E267F0" w:rsidP="00036450">
            <w:r w:rsidRPr="00E267F0">
              <w:t>June 2022</w:t>
            </w:r>
          </w:p>
          <w:p w:rsidR="00E267F0" w:rsidRPr="00E267F0" w:rsidRDefault="00E267F0" w:rsidP="00036450">
            <w:proofErr w:type="spellStart"/>
            <w:r>
              <w:t>Coursera</w:t>
            </w:r>
            <w:proofErr w:type="spellEnd"/>
            <w:r>
              <w:t xml:space="preserve"> | </w:t>
            </w:r>
            <w:r w:rsidRPr="00E267F0">
              <w:t>The Hong Kong University of Science and Technology</w:t>
            </w:r>
          </w:p>
          <w:p w:rsidR="00E267F0" w:rsidRDefault="00E267F0" w:rsidP="00036450"/>
          <w:p w:rsidR="00E267F0" w:rsidRDefault="00E267F0" w:rsidP="00036450">
            <w:pPr>
              <w:rPr>
                <w:b/>
              </w:rPr>
            </w:pPr>
            <w:r w:rsidRPr="00E267F0">
              <w:rPr>
                <w:b/>
              </w:rPr>
              <w:t xml:space="preserve">Server-side Development with </w:t>
            </w:r>
            <w:proofErr w:type="spellStart"/>
            <w:r w:rsidRPr="00E267F0">
              <w:rPr>
                <w:b/>
              </w:rPr>
              <w:t>NodeJS</w:t>
            </w:r>
            <w:proofErr w:type="spellEnd"/>
            <w:r w:rsidRPr="00E267F0">
              <w:rPr>
                <w:b/>
              </w:rPr>
              <w:t xml:space="preserve">, Express and </w:t>
            </w:r>
            <w:proofErr w:type="spellStart"/>
            <w:r w:rsidRPr="00E267F0">
              <w:rPr>
                <w:b/>
              </w:rPr>
              <w:t>MongoDB</w:t>
            </w:r>
            <w:proofErr w:type="spellEnd"/>
          </w:p>
          <w:p w:rsidR="00E267F0" w:rsidRPr="00E267F0" w:rsidRDefault="00E267F0" w:rsidP="00036450">
            <w:r w:rsidRPr="00E267F0">
              <w:t>July 2022</w:t>
            </w:r>
          </w:p>
          <w:sdt>
            <w:sdtPr>
              <w:id w:val="1001553383"/>
              <w:placeholder>
                <w:docPart w:val="95D15E23C7A04FB888AEB3B1CB76F525"/>
              </w:placeholder>
              <w:temporary/>
              <w:showingPlcHdr/>
              <w15:appearance w15:val="hidden"/>
            </w:sdtPr>
            <w:sdtContent>
              <w:p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036450" w:rsidRDefault="00AB0CA2" w:rsidP="00B359E4">
            <w:pPr>
              <w:pStyle w:val="Heading4"/>
              <w:rPr>
                <w:bCs/>
              </w:rPr>
            </w:pPr>
            <w:proofErr w:type="spellStart"/>
            <w:r>
              <w:t>Fiverr</w:t>
            </w:r>
            <w:proofErr w:type="spellEnd"/>
            <w:r>
              <w:t xml:space="preserve"> | Graphic Designer</w:t>
            </w:r>
          </w:p>
          <w:p w:rsidR="00036450" w:rsidRPr="00036450" w:rsidRDefault="00AB0CA2" w:rsidP="00B359E4">
            <w:pPr>
              <w:pStyle w:val="Date"/>
            </w:pPr>
            <w:r>
              <w:t>2017</w:t>
            </w:r>
            <w:r w:rsidR="00036450" w:rsidRPr="00036450">
              <w:t>–</w:t>
            </w:r>
            <w:r>
              <w:t xml:space="preserve"> continue</w:t>
            </w:r>
          </w:p>
          <w:p w:rsidR="00036450" w:rsidRDefault="00AB0CA2" w:rsidP="00036450">
            <w:r>
              <w:t xml:space="preserve">Designing Excellent Flyers, Posters, Brochures </w:t>
            </w:r>
            <w:proofErr w:type="spellStart"/>
            <w:r>
              <w:t>etc</w:t>
            </w:r>
            <w:proofErr w:type="spellEnd"/>
            <w:r>
              <w:t xml:space="preserve"> for clients from all over the world</w:t>
            </w:r>
            <w:r w:rsidR="00036450" w:rsidRPr="00036450">
              <w:t xml:space="preserve"> </w:t>
            </w:r>
          </w:p>
          <w:p w:rsidR="004D3011" w:rsidRDefault="004D3011" w:rsidP="00036450"/>
          <w:p w:rsidR="004D3011" w:rsidRPr="004D3011" w:rsidRDefault="00AB0CA2" w:rsidP="00B359E4">
            <w:pPr>
              <w:pStyle w:val="Heading4"/>
              <w:rPr>
                <w:bCs/>
              </w:rPr>
            </w:pPr>
            <w:proofErr w:type="spellStart"/>
            <w:r>
              <w:t>Fiverr</w:t>
            </w:r>
            <w:proofErr w:type="spellEnd"/>
            <w:r>
              <w:t xml:space="preserve"> </w:t>
            </w:r>
            <w:proofErr w:type="gramStart"/>
            <w:r>
              <w:t>|</w:t>
            </w:r>
            <w:r w:rsidR="004D3011" w:rsidRPr="004D3011">
              <w:t xml:space="preserve">  </w:t>
            </w:r>
            <w:r>
              <w:t>MERN</w:t>
            </w:r>
            <w:proofErr w:type="gramEnd"/>
            <w:r>
              <w:t xml:space="preserve"> Stack Developer</w:t>
            </w:r>
          </w:p>
          <w:p w:rsidR="004D3011" w:rsidRPr="004D3011" w:rsidRDefault="00AB0CA2" w:rsidP="00B359E4">
            <w:pPr>
              <w:pStyle w:val="Date"/>
            </w:pPr>
            <w:r>
              <w:t>2021</w:t>
            </w:r>
            <w:r w:rsidR="004D3011" w:rsidRPr="004D3011">
              <w:t>–</w:t>
            </w:r>
            <w:r>
              <w:t>continue</w:t>
            </w:r>
          </w:p>
          <w:p w:rsidR="004D3011" w:rsidRPr="004D3011" w:rsidRDefault="00AB0CA2" w:rsidP="004D3011">
            <w:r>
              <w:t xml:space="preserve">Building Full Stack Website using React as front end and </w:t>
            </w:r>
            <w:proofErr w:type="spellStart"/>
            <w:r>
              <w:t>mongodb</w:t>
            </w:r>
            <w:proofErr w:type="spellEnd"/>
            <w:r>
              <w:t xml:space="preserve"> as backend</w:t>
            </w:r>
            <w:r w:rsidR="00036450" w:rsidRPr="004D3011">
              <w:t xml:space="preserve"> </w:t>
            </w:r>
          </w:p>
          <w:p w:rsidR="004D3011" w:rsidRDefault="004D3011" w:rsidP="00036450"/>
          <w:p w:rsidR="004D3011" w:rsidRPr="004D3011" w:rsidRDefault="00AB0CA2" w:rsidP="00B359E4">
            <w:pPr>
              <w:pStyle w:val="Heading4"/>
              <w:rPr>
                <w:bCs/>
              </w:rPr>
            </w:pPr>
            <w:r>
              <w:t xml:space="preserve">AEC Consultancy </w:t>
            </w:r>
            <w:r w:rsidR="004D3011" w:rsidRPr="004D3011">
              <w:t xml:space="preserve">  </w:t>
            </w:r>
            <w:r>
              <w:t>| Drafting</w:t>
            </w:r>
          </w:p>
          <w:p w:rsidR="004D3011" w:rsidRPr="004D3011" w:rsidRDefault="00AB0CA2" w:rsidP="00B359E4">
            <w:pPr>
              <w:pStyle w:val="Date"/>
            </w:pPr>
            <w:r>
              <w:t>2016</w:t>
            </w:r>
            <w:r w:rsidR="004D3011" w:rsidRPr="004D3011">
              <w:t>–</w:t>
            </w:r>
            <w:r>
              <w:t>2017</w:t>
            </w:r>
          </w:p>
          <w:p w:rsidR="004D3011" w:rsidRPr="004D3011" w:rsidRDefault="00AB0CA2" w:rsidP="004D3011">
            <w:r>
              <w:t>Scrapping the tender documents and previous records to generate new Letters, Official Documents for the company</w:t>
            </w:r>
          </w:p>
          <w:p w:rsidR="004D3011" w:rsidRDefault="004D3011" w:rsidP="00036450"/>
          <w:sdt>
            <w:sdtPr>
              <w:id w:val="1669594239"/>
              <w:placeholder>
                <w:docPart w:val="35206002B3084696BFB18E684E5FBED5"/>
              </w:placeholder>
              <w:temporary/>
              <w:showingPlcHdr/>
              <w15:appearance w15:val="hidden"/>
            </w:sdtPr>
            <w:sdtContent>
              <w:p w:rsidR="00036450" w:rsidRPr="002F6F31" w:rsidRDefault="00180329" w:rsidP="002F6F31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</w:tc>
      </w:tr>
    </w:tbl>
    <w:p w:rsidR="00630782" w:rsidRDefault="002F6F31" w:rsidP="002F6F31">
      <w:pPr>
        <w:tabs>
          <w:tab w:val="left" w:pos="4740"/>
        </w:tabs>
      </w:pPr>
      <w:r>
        <w:tab/>
        <w:t xml:space="preserve">Coding |MS Office | Writing and Scrapping Data | Data Entry </w:t>
      </w:r>
    </w:p>
    <w:p w:rsidR="002F6F31" w:rsidRDefault="002F6F31" w:rsidP="002F6F31">
      <w:pPr>
        <w:tabs>
          <w:tab w:val="left" w:pos="4740"/>
        </w:tabs>
      </w:pPr>
    </w:p>
    <w:sectPr w:rsidR="002F6F31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CB5" w:rsidRDefault="00462CB5" w:rsidP="000C45FF">
      <w:r>
        <w:separator/>
      </w:r>
    </w:p>
  </w:endnote>
  <w:endnote w:type="continuationSeparator" w:id="0">
    <w:p w:rsidR="00462CB5" w:rsidRDefault="00462CB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CB5" w:rsidRDefault="00462CB5" w:rsidP="000C45FF">
      <w:r>
        <w:separator/>
      </w:r>
    </w:p>
  </w:footnote>
  <w:footnote w:type="continuationSeparator" w:id="0">
    <w:p w:rsidR="00462CB5" w:rsidRDefault="00462CB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45FF" w:rsidRDefault="000C45FF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xmlns:arto="http://schemas.microsoft.com/office/word/2006/arto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7F0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F6F31"/>
    <w:rsid w:val="0030481B"/>
    <w:rsid w:val="003156FC"/>
    <w:rsid w:val="003254B5"/>
    <w:rsid w:val="0037121F"/>
    <w:rsid w:val="003A6B7D"/>
    <w:rsid w:val="003B06CA"/>
    <w:rsid w:val="004071FC"/>
    <w:rsid w:val="00445947"/>
    <w:rsid w:val="00462CB5"/>
    <w:rsid w:val="004813B3"/>
    <w:rsid w:val="00496591"/>
    <w:rsid w:val="004C63E4"/>
    <w:rsid w:val="004D3011"/>
    <w:rsid w:val="005262AC"/>
    <w:rsid w:val="005E39D5"/>
    <w:rsid w:val="00600670"/>
    <w:rsid w:val="0062123A"/>
    <w:rsid w:val="00630782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B0CA2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267F0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6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snat%20Gulbaz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0EDBEAA29A3410A8AE9C9B905E238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86E0C2-D2F7-4DCB-9567-03F7777BF823}"/>
      </w:docPartPr>
      <w:docPartBody>
        <w:p w:rsidR="00BA2956" w:rsidRDefault="00BA2956">
          <w:pPr>
            <w:pStyle w:val="30EDBEAA29A3410A8AE9C9B905E23872"/>
          </w:pPr>
          <w:r w:rsidRPr="00D5459D">
            <w:t>Profile</w:t>
          </w:r>
        </w:p>
      </w:docPartBody>
    </w:docPart>
    <w:docPart>
      <w:docPartPr>
        <w:name w:val="3C8EB454C4124CEB8775DF7E2233E3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029CCC-FEEE-485F-BC75-4E913CF182A5}"/>
      </w:docPartPr>
      <w:docPartBody>
        <w:p w:rsidR="00BA2956" w:rsidRDefault="00BA2956">
          <w:pPr>
            <w:pStyle w:val="3C8EB454C4124CEB8775DF7E2233E339"/>
          </w:pPr>
          <w:r w:rsidRPr="00CB0055">
            <w:t>Contact</w:t>
          </w:r>
        </w:p>
      </w:docPartBody>
    </w:docPart>
    <w:docPart>
      <w:docPartPr>
        <w:name w:val="6E849098FD874571B88A91B18329A2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6586A4-F05B-4DC2-BE5F-3E7323EECAD0}"/>
      </w:docPartPr>
      <w:docPartBody>
        <w:p w:rsidR="00BA2956" w:rsidRDefault="00BA2956">
          <w:pPr>
            <w:pStyle w:val="6E849098FD874571B88A91B18329A220"/>
          </w:pPr>
          <w:r w:rsidRPr="004D3011">
            <w:t>WEBSITE:</w:t>
          </w:r>
        </w:p>
      </w:docPartBody>
    </w:docPart>
    <w:docPart>
      <w:docPartPr>
        <w:name w:val="585119FBFBFB482DBA46D49BA2B2C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CEDE0-C3DF-43E2-8E87-B7FA9138E40F}"/>
      </w:docPartPr>
      <w:docPartBody>
        <w:p w:rsidR="00BA2956" w:rsidRDefault="00BA2956">
          <w:pPr>
            <w:pStyle w:val="585119FBFBFB482DBA46D49BA2B2CEB5"/>
          </w:pPr>
          <w:r w:rsidRPr="00CB0055">
            <w:t>Hobbies</w:t>
          </w:r>
        </w:p>
      </w:docPartBody>
    </w:docPart>
    <w:docPart>
      <w:docPartPr>
        <w:name w:val="D2485A933C464C5E929A421A641A3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859C3-EBCC-4CDB-B3D6-9EBC4784C6CC}"/>
      </w:docPartPr>
      <w:docPartBody>
        <w:p w:rsidR="00BA2956" w:rsidRDefault="00BA2956">
          <w:pPr>
            <w:pStyle w:val="D2485A933C464C5E929A421A641A30DA"/>
          </w:pPr>
          <w:r w:rsidRPr="00036450">
            <w:t>EDUCATION</w:t>
          </w:r>
        </w:p>
      </w:docPartBody>
    </w:docPart>
    <w:docPart>
      <w:docPartPr>
        <w:name w:val="95D15E23C7A04FB888AEB3B1CB76F5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F34352-31B4-41A2-A9F6-5B62C2C33299}"/>
      </w:docPartPr>
      <w:docPartBody>
        <w:p w:rsidR="00BA2956" w:rsidRDefault="00BA2956">
          <w:pPr>
            <w:pStyle w:val="95D15E23C7A04FB888AEB3B1CB76F525"/>
          </w:pPr>
          <w:r w:rsidRPr="00036450">
            <w:t>WORK EXPERIENCE</w:t>
          </w:r>
        </w:p>
      </w:docPartBody>
    </w:docPart>
    <w:docPart>
      <w:docPartPr>
        <w:name w:val="35206002B3084696BFB18E684E5FB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FD60B9-2A77-4E6C-8219-D73774574557}"/>
      </w:docPartPr>
      <w:docPartBody>
        <w:p w:rsidR="00BA2956" w:rsidRDefault="00BA2956">
          <w:pPr>
            <w:pStyle w:val="35206002B3084696BFB18E684E5FBED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956"/>
    <w:rsid w:val="00BA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2A0DBE71F542AB8F3D75540055D6E4">
    <w:name w:val="542A0DBE71F542AB8F3D75540055D6E4"/>
  </w:style>
  <w:style w:type="paragraph" w:customStyle="1" w:styleId="75E6DFD545904F718E24AADAC03B1961">
    <w:name w:val="75E6DFD545904F718E24AADAC03B1961"/>
  </w:style>
  <w:style w:type="paragraph" w:customStyle="1" w:styleId="30EDBEAA29A3410A8AE9C9B905E23872">
    <w:name w:val="30EDBEAA29A3410A8AE9C9B905E23872"/>
  </w:style>
  <w:style w:type="paragraph" w:customStyle="1" w:styleId="3C23CBB661D64C04B70E1FA26C5C5984">
    <w:name w:val="3C23CBB661D64C04B70E1FA26C5C5984"/>
  </w:style>
  <w:style w:type="paragraph" w:customStyle="1" w:styleId="3C8EB454C4124CEB8775DF7E2233E339">
    <w:name w:val="3C8EB454C4124CEB8775DF7E2233E339"/>
  </w:style>
  <w:style w:type="paragraph" w:customStyle="1" w:styleId="66EA2D313D1B40468CE8C56613189703">
    <w:name w:val="66EA2D313D1B40468CE8C56613189703"/>
  </w:style>
  <w:style w:type="paragraph" w:customStyle="1" w:styleId="8C22CAB107934865B83CC885C1425E1F">
    <w:name w:val="8C22CAB107934865B83CC885C1425E1F"/>
  </w:style>
  <w:style w:type="paragraph" w:customStyle="1" w:styleId="6E849098FD874571B88A91B18329A220">
    <w:name w:val="6E849098FD874571B88A91B18329A220"/>
  </w:style>
  <w:style w:type="paragraph" w:customStyle="1" w:styleId="2A26C6A1DD7247A4ADD101AEBDB3B350">
    <w:name w:val="2A26C6A1DD7247A4ADD101AEBDB3B350"/>
  </w:style>
  <w:style w:type="paragraph" w:customStyle="1" w:styleId="82A06DAC0F734C6EA6C820C360E9C1E0">
    <w:name w:val="82A06DAC0F734C6EA6C820C360E9C1E0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0BD28688A76C467A91D9DEBFF8732957">
    <w:name w:val="0BD28688A76C467A91D9DEBFF8732957"/>
  </w:style>
  <w:style w:type="paragraph" w:customStyle="1" w:styleId="585119FBFBFB482DBA46D49BA2B2CEB5">
    <w:name w:val="585119FBFBFB482DBA46D49BA2B2CEB5"/>
  </w:style>
  <w:style w:type="paragraph" w:customStyle="1" w:styleId="DC174B88E8254EF79B0426840EADDA77">
    <w:name w:val="DC174B88E8254EF79B0426840EADDA77"/>
  </w:style>
  <w:style w:type="paragraph" w:customStyle="1" w:styleId="5889FBA9E1394A919078ED981D787A22">
    <w:name w:val="5889FBA9E1394A919078ED981D787A22"/>
  </w:style>
  <w:style w:type="paragraph" w:customStyle="1" w:styleId="BF12A315169B43F0B28DBAF01C4A72E5">
    <w:name w:val="BF12A315169B43F0B28DBAF01C4A72E5"/>
  </w:style>
  <w:style w:type="paragraph" w:customStyle="1" w:styleId="0255BFC907AB4D33939745047F397683">
    <w:name w:val="0255BFC907AB4D33939745047F397683"/>
  </w:style>
  <w:style w:type="paragraph" w:customStyle="1" w:styleId="D2485A933C464C5E929A421A641A30DA">
    <w:name w:val="D2485A933C464C5E929A421A641A30DA"/>
  </w:style>
  <w:style w:type="paragraph" w:customStyle="1" w:styleId="65DD00B8C24A42B5B184E25CAD041A93">
    <w:name w:val="65DD00B8C24A42B5B184E25CAD041A93"/>
  </w:style>
  <w:style w:type="paragraph" w:customStyle="1" w:styleId="1298CED0E5644BFE813E480593B44076">
    <w:name w:val="1298CED0E5644BFE813E480593B44076"/>
  </w:style>
  <w:style w:type="paragraph" w:customStyle="1" w:styleId="26DE11CE09F74C7FA1134FD5B2AB92CD">
    <w:name w:val="26DE11CE09F74C7FA1134FD5B2AB92CD"/>
  </w:style>
  <w:style w:type="paragraph" w:customStyle="1" w:styleId="8A883783CC2141E790616C528B5AD401">
    <w:name w:val="8A883783CC2141E790616C528B5AD401"/>
  </w:style>
  <w:style w:type="paragraph" w:customStyle="1" w:styleId="47DE3FB5B32046A790320D2EFCBB9AF9">
    <w:name w:val="47DE3FB5B32046A790320D2EFCBB9AF9"/>
  </w:style>
  <w:style w:type="paragraph" w:customStyle="1" w:styleId="0BC7C897AB3B4D57B06513BD5E361FCC">
    <w:name w:val="0BC7C897AB3B4D57B06513BD5E361FCC"/>
  </w:style>
  <w:style w:type="paragraph" w:customStyle="1" w:styleId="458BACFE87DA4494BF0F310000CAAF0C">
    <w:name w:val="458BACFE87DA4494BF0F310000CAAF0C"/>
  </w:style>
  <w:style w:type="paragraph" w:customStyle="1" w:styleId="95D15E23C7A04FB888AEB3B1CB76F525">
    <w:name w:val="95D15E23C7A04FB888AEB3B1CB76F525"/>
  </w:style>
  <w:style w:type="paragraph" w:customStyle="1" w:styleId="D5AA480B00154548AA8B23AC902E3DCC">
    <w:name w:val="D5AA480B00154548AA8B23AC902E3DCC"/>
  </w:style>
  <w:style w:type="paragraph" w:customStyle="1" w:styleId="C36DA44425EB4D51BECA10E0B932BE43">
    <w:name w:val="C36DA44425EB4D51BECA10E0B932BE43"/>
  </w:style>
  <w:style w:type="paragraph" w:customStyle="1" w:styleId="AEA161D382D04B1E975C4719B19591FC">
    <w:name w:val="AEA161D382D04B1E975C4719B19591FC"/>
  </w:style>
  <w:style w:type="paragraph" w:customStyle="1" w:styleId="33E8E0CF3CA446E79022289DE5DFAAC0">
    <w:name w:val="33E8E0CF3CA446E79022289DE5DFAAC0"/>
  </w:style>
  <w:style w:type="paragraph" w:customStyle="1" w:styleId="983CAD3C5F404A328EFF07E4492D6167">
    <w:name w:val="983CAD3C5F404A328EFF07E4492D6167"/>
  </w:style>
  <w:style w:type="paragraph" w:customStyle="1" w:styleId="7AB10B7092A94CFA95AD9D3E821279F3">
    <w:name w:val="7AB10B7092A94CFA95AD9D3E821279F3"/>
  </w:style>
  <w:style w:type="paragraph" w:customStyle="1" w:styleId="30AB4920030A4B40A918FA2C8B24F6D0">
    <w:name w:val="30AB4920030A4B40A918FA2C8B24F6D0"/>
  </w:style>
  <w:style w:type="paragraph" w:customStyle="1" w:styleId="C87999CC8C5E414FBEE68A692743E1D3">
    <w:name w:val="C87999CC8C5E414FBEE68A692743E1D3"/>
  </w:style>
  <w:style w:type="paragraph" w:customStyle="1" w:styleId="51A9A3842B054D3D9754BAB1E5992CE1">
    <w:name w:val="51A9A3842B054D3D9754BAB1E5992CE1"/>
  </w:style>
  <w:style w:type="paragraph" w:customStyle="1" w:styleId="AE08B5043741438084326A5894A376D8">
    <w:name w:val="AE08B5043741438084326A5894A376D8"/>
  </w:style>
  <w:style w:type="paragraph" w:customStyle="1" w:styleId="82C337552AFC4CACBE5255FDDA315A7A">
    <w:name w:val="82C337552AFC4CACBE5255FDDA315A7A"/>
  </w:style>
  <w:style w:type="paragraph" w:customStyle="1" w:styleId="FEB0D1D853B84056B8B5FB10FD13399D">
    <w:name w:val="FEB0D1D853B84056B8B5FB10FD13399D"/>
  </w:style>
  <w:style w:type="paragraph" w:customStyle="1" w:styleId="FC0F8A6C7E9043ED8475F4DA0FCC77EF">
    <w:name w:val="FC0F8A6C7E9043ED8475F4DA0FCC77EF"/>
  </w:style>
  <w:style w:type="paragraph" w:customStyle="1" w:styleId="DAB11B192F864FA885D0AABFE0A0FC1D">
    <w:name w:val="DAB11B192F864FA885D0AABFE0A0FC1D"/>
  </w:style>
  <w:style w:type="paragraph" w:customStyle="1" w:styleId="33B586AEAB4E4E34AE4BB5B37F6267A6">
    <w:name w:val="33B586AEAB4E4E34AE4BB5B37F6267A6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35206002B3084696BFB18E684E5FBED5">
    <w:name w:val="35206002B3084696BFB18E684E5FBE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2022-12-27T16:06:00Z</dcterms:created>
  <dcterms:modified xsi:type="dcterms:W3CDTF">2022-12-27T16:32:00Z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